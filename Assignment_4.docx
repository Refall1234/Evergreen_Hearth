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10150343"/>
        <w:docPartObj>
          <w:docPartGallery w:val="Cover Pages"/>
          <w:docPartUnique/>
        </w:docPartObj>
      </w:sdtPr>
      <w:sdtContent>
        <w:p w14:paraId="359382F5" w14:textId="3C0FC8D2" w:rsidR="00DB1975" w:rsidRDefault="00524010" w:rsidP="00F26188">
          <w:pPr>
            <w:ind w:left="0"/>
          </w:pPr>
          <w:r>
            <w:rPr>
              <w:rFonts w:asciiTheme="majorHAnsi" w:eastAsiaTheme="majorEastAsia" w:hAnsiTheme="majorHAnsi" w:cstheme="majorBidi"/>
              <w:caps/>
              <w:noProof/>
              <w:color w:val="DD8047" w:themeColor="accent2"/>
              <w:kern w:val="22"/>
              <w:sz w:val="52"/>
              <w:szCs w:val="52"/>
              <w:lang w:eastAsia="en-US"/>
            </w:rPr>
            <w:drawing>
              <wp:inline distT="0" distB="0" distL="0" distR="0" wp14:anchorId="4497EAEB" wp14:editId="33D89FFD">
                <wp:extent cx="6379210" cy="4141744"/>
                <wp:effectExtent l="0" t="0" r="2540" b="0"/>
                <wp:docPr id="2" name="Picture 2" descr="A logo with trees and a riv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trees and a river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5246" cy="4197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7A85">
            <w:rPr>
              <w:rFonts w:asciiTheme="majorHAnsi" w:eastAsiaTheme="majorEastAsia" w:hAnsiTheme="majorHAnsi" w:cstheme="majorBidi"/>
              <w:caps/>
              <w:noProof/>
              <w:color w:val="DD8047" w:themeColor="accent2"/>
              <w:kern w:val="22"/>
              <w:sz w:val="52"/>
              <w:szCs w:val="52"/>
              <w:lang w:eastAsia="en-US"/>
              <w14:ligatures w14:val="standard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674ACE0B" wp14:editId="6C01F647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5219065</wp:posOffset>
                    </wp:positionV>
                    <wp:extent cx="5522595" cy="2359025"/>
                    <wp:effectExtent l="0" t="0" r="1905" b="3175"/>
                    <wp:wrapSquare wrapText="bothSides"/>
                    <wp:docPr id="37" name="Text Box 37" descr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22595" cy="2359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13EAFA" w14:textId="58E786B9" w:rsidR="00C5232D" w:rsidRDefault="00C5232D">
                                <w:pPr>
                                  <w:pStyle w:val="Logo"/>
                                </w:pPr>
                              </w:p>
                              <w:p w14:paraId="512A318A" w14:textId="7AFC9B09" w:rsidR="00C5232D" w:rsidRDefault="00C5232D">
                                <w:pPr>
                                  <w:pStyle w:val="Title"/>
                                </w:pPr>
                                <w:r>
                                  <w:t>[</w:t>
                                </w:r>
                                <w:r w:rsidR="00F26188">
                                  <w:t>Evergreen Hearth</w:t>
                                </w:r>
                                <w:r>
                                  <w:t>]</w:t>
                                </w:r>
                              </w:p>
                              <w:p w14:paraId="5ABB683B" w14:textId="19D80A7C" w:rsidR="00C5232D" w:rsidRPr="00C9204A" w:rsidRDefault="00C5232D" w:rsidP="00C9204A">
                                <w:pPr>
                                  <w:pStyle w:val="Heading3"/>
                                  <w:jc w:val="right"/>
                                </w:pPr>
                                <w:r>
                                  <w:t>[/finalproject]</w:t>
                                </w:r>
                              </w:p>
                              <w:p w14:paraId="629A7BE5" w14:textId="77777777" w:rsidR="00C5232D" w:rsidRDefault="00C5232D">
                                <w:pPr>
                                  <w:pStyle w:val="Subtitle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4ACE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26" type="#_x0000_t202" alt="Title and subtitle" style="position:absolute;margin-left:383.65pt;margin-top:410.95pt;width:434.85pt;height:185.75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" filled="f" stroked="f" strokeweight=".5pt">
                    <v:textbox inset="0,0,0,0">
                      <w:txbxContent>
                        <w:p w14:paraId="0213EAFA" w14:textId="58E786B9" w:rsidR="00C5232D" w:rsidRDefault="00C5232D">
                          <w:pPr>
                            <w:pStyle w:val="Logo"/>
                          </w:pPr>
                        </w:p>
                        <w:p w14:paraId="512A318A" w14:textId="7AFC9B09" w:rsidR="00C5232D" w:rsidRDefault="00C5232D">
                          <w:pPr>
                            <w:pStyle w:val="Title"/>
                          </w:pPr>
                          <w:r>
                            <w:t>[</w:t>
                          </w:r>
                          <w:r w:rsidR="00F26188">
                            <w:t>Evergreen Hearth</w:t>
                          </w:r>
                          <w:r>
                            <w:t>]</w:t>
                          </w:r>
                        </w:p>
                        <w:p w14:paraId="5ABB683B" w14:textId="19D80A7C" w:rsidR="00C5232D" w:rsidRPr="00C9204A" w:rsidRDefault="00C5232D" w:rsidP="00C9204A">
                          <w:pPr>
                            <w:pStyle w:val="Heading3"/>
                            <w:jc w:val="right"/>
                          </w:pPr>
                          <w:r>
                            <w:t>[/finalproject]</w:t>
                          </w:r>
                        </w:p>
                        <w:p w14:paraId="629A7BE5" w14:textId="77777777" w:rsidR="00C5232D" w:rsidRDefault="00C5232D">
                          <w:pPr>
                            <w:pStyle w:val="Subtitle"/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15E55">
            <w:rPr>
              <w:rFonts w:asciiTheme="majorHAnsi" w:eastAsiaTheme="majorEastAsia" w:hAnsiTheme="majorHAnsi" w:cstheme="majorBidi"/>
              <w:caps/>
              <w:noProof/>
              <w:color w:val="DD8047" w:themeColor="accent2"/>
              <w:kern w:val="22"/>
              <w:sz w:val="52"/>
              <w:szCs w:val="52"/>
              <w:lang w:eastAsia="en-US"/>
              <w14:ligatures w14:val="standard"/>
            </w:rPr>
            <mc:AlternateContent>
              <mc:Choice Requires="wps">
                <w:drawing>
                  <wp:anchor distT="0" distB="0" distL="114300" distR="114300" simplePos="0" relativeHeight="251658240" behindDoc="0" locked="1" layoutInCell="1" allowOverlap="1" wp14:anchorId="1DF42F35" wp14:editId="3BC3C5F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731520"/>
                    <wp:effectExtent l="0" t="0" r="0" b="11430"/>
                    <wp:wrapSquare wrapText="bothSides"/>
                    <wp:docPr id="35" name="Text Box 35" descr="Presenter, company name and address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31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80ED02" w14:textId="4FA20622" w:rsidR="00C5232D" w:rsidRDefault="00C5232D" w:rsidP="00907A85">
                                <w:pPr>
                                  <w:pStyle w:val="Contactinfo"/>
                                </w:pPr>
                                <w:r>
                                  <w:t>Prepared by: [</w:t>
                                </w:r>
                                <w:r w:rsidR="00F26188">
                                  <w:t>Ethan Rios</w:t>
                                </w:r>
                                <w:r>
                                  <w:t>]</w:t>
                                </w:r>
                              </w:p>
                              <w:p w14:paraId="22114111" w14:textId="0631079F" w:rsidR="00C5232D" w:rsidRDefault="00C5232D" w:rsidP="00907A85">
                                <w:pPr>
                                  <w:pStyle w:val="Contactinfo"/>
                                </w:pPr>
                                <w:r>
                                  <w:t>Client: [</w:t>
                                </w:r>
                                <w:r w:rsidR="00F26188">
                                  <w:t>School</w:t>
                                </w:r>
                                <w:r>
                                  <w:t>]</w:t>
                                </w:r>
                              </w:p>
                              <w:p w14:paraId="0AF9ECC4" w14:textId="38F6E540" w:rsidR="00C5232D" w:rsidRDefault="00C5232D" w:rsidP="00907A85">
                                <w:pPr>
                                  <w:pStyle w:val="Contactinfo"/>
                                </w:pPr>
                                <w:r>
                                  <w:t>Date: [</w:t>
                                </w:r>
                                <w:r w:rsidR="00F26188">
                                  <w:t>12/8/2025</w:t>
                                </w:r>
                                <w:r>
                                  <w:t>]</w:t>
                                </w:r>
                              </w:p>
                              <w:p w14:paraId="30FCC889" w14:textId="77777777" w:rsidR="00C5232D" w:rsidRDefault="00C5232D">
                                <w:pPr>
                                  <w:pStyle w:val="Contactinfo"/>
                                </w:pPr>
                              </w:p>
                              <w:p w14:paraId="6CA6057C" w14:textId="77777777" w:rsidR="00C5232D" w:rsidRDefault="00C5232D">
                                <w:pPr>
                                  <w:pStyle w:val="Contactinfo"/>
                                </w:pPr>
                              </w:p>
                              <w:p w14:paraId="382D5E75" w14:textId="77777777" w:rsidR="00C5232D" w:rsidRDefault="00C5232D">
                                <w:pPr>
                                  <w:pStyle w:val="Contactinfo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47100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42F35" id="Text Box 35" o:spid="_x0000_s1027" type="#_x0000_t202" alt="Presenter, company name and address" style="position:absolute;margin-left:401.8pt;margin-top:0;width:453pt;height:57.6pt;z-index:251658240;visibility:visible;mso-wrap-style:square;mso-width-percent:471;mso-height-percent:0;mso-top-percent:837;mso-wrap-distance-left:9pt;mso-wrap-distance-top:0;mso-wrap-distance-right:9pt;mso-wrap-distance-bottom:0;mso-position-horizontal:right;mso-position-horizontal-relative:margin;mso-position-vertical-relative:page;mso-width-percent:471;mso-height-percent: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" filled="f" stroked="f" strokeweight=".5pt">
                    <v:textbox inset="0,0,0,0">
                      <w:txbxContent>
                        <w:p w14:paraId="3980ED02" w14:textId="4FA20622" w:rsidR="00C5232D" w:rsidRDefault="00C5232D" w:rsidP="00907A85">
                          <w:pPr>
                            <w:pStyle w:val="Contactinfo"/>
                          </w:pPr>
                          <w:r>
                            <w:t>Prepared by: [</w:t>
                          </w:r>
                          <w:r w:rsidR="00F26188">
                            <w:t>Ethan Rios</w:t>
                          </w:r>
                          <w:r>
                            <w:t>]</w:t>
                          </w:r>
                        </w:p>
                        <w:p w14:paraId="22114111" w14:textId="0631079F" w:rsidR="00C5232D" w:rsidRDefault="00C5232D" w:rsidP="00907A85">
                          <w:pPr>
                            <w:pStyle w:val="Contactinfo"/>
                          </w:pPr>
                          <w:r>
                            <w:t>Client: [</w:t>
                          </w:r>
                          <w:r w:rsidR="00F26188">
                            <w:t>School</w:t>
                          </w:r>
                          <w:r>
                            <w:t>]</w:t>
                          </w:r>
                        </w:p>
                        <w:p w14:paraId="0AF9ECC4" w14:textId="38F6E540" w:rsidR="00C5232D" w:rsidRDefault="00C5232D" w:rsidP="00907A85">
                          <w:pPr>
                            <w:pStyle w:val="Contactinfo"/>
                          </w:pPr>
                          <w:r>
                            <w:t>Date: [</w:t>
                          </w:r>
                          <w:r w:rsidR="00F26188">
                            <w:t>12/8/2025</w:t>
                          </w:r>
                          <w:r>
                            <w:t>]</w:t>
                          </w:r>
                        </w:p>
                        <w:p w14:paraId="30FCC889" w14:textId="77777777" w:rsidR="00C5232D" w:rsidRDefault="00C5232D">
                          <w:pPr>
                            <w:pStyle w:val="Contactinfo"/>
                          </w:pPr>
                        </w:p>
                        <w:p w14:paraId="6CA6057C" w14:textId="77777777" w:rsidR="00C5232D" w:rsidRDefault="00C5232D">
                          <w:pPr>
                            <w:pStyle w:val="Contactinfo"/>
                          </w:pPr>
                        </w:p>
                        <w:p w14:paraId="382D5E75" w14:textId="77777777" w:rsidR="00C5232D" w:rsidRDefault="00C5232D">
                          <w:pPr>
                            <w:pStyle w:val="Contactinfo"/>
                          </w:pPr>
                        </w:p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  <w:r w:rsidR="00315E55">
            <w:rPr>
              <w:rFonts w:asciiTheme="majorHAnsi" w:eastAsiaTheme="majorEastAsia" w:hAnsiTheme="majorHAnsi" w:cstheme="majorBidi"/>
              <w:caps/>
              <w:color w:val="DD8047" w:themeColor="accent2"/>
              <w:kern w:val="22"/>
              <w:sz w:val="52"/>
              <w:szCs w:val="52"/>
              <w14:ligatures w14:val="standard"/>
            </w:rPr>
            <w:br w:type="page"/>
          </w:r>
          <w:r w:rsidR="00315E55">
            <w:rPr>
              <w:noProof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60288" behindDoc="0" locked="1" layoutInCell="1" allowOverlap="1" wp14:anchorId="608E7A08" wp14:editId="54EC74E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38" name="Group 38" descr="Decorative sidebar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39" name="Rectangle 39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Rectangle 40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DA5FA90" id="Group 38" o:spid="_x0000_s1026" alt="Decorative sidebar" style="position:absolute;margin-left:0;margin-top:0;width:18pt;height:10in;z-index:251660288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">
                    <v:rect id="Rectangle 39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" fillcolor="#dd8047 [3205]" stroked="f" strokeweight="1pt"/>
                    <v:rect id="Rectangle 40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" fillcolor="#94b6d2 [3204]" stroked="f" strokeweight="1pt">
                      <o:lock v:ext="edit" aspectratio="t"/>
                    </v:rect>
                    <w10:wrap anchorx="page" anchory="page"/>
                    <w10:anchorlock/>
                  </v:group>
                </w:pict>
              </mc:Fallback>
            </mc:AlternateContent>
          </w:r>
        </w:p>
      </w:sdtContent>
    </w:sdt>
    <w:p w14:paraId="7713CFDC" w14:textId="4316A2E8" w:rsidR="00DB1975" w:rsidRDefault="00797848">
      <w:pPr>
        <w:pStyle w:val="Heading1"/>
      </w:pPr>
      <w:r>
        <w:lastRenderedPageBreak/>
        <w:t>Topic Overview</w:t>
      </w:r>
    </w:p>
    <w:p w14:paraId="4E1A297A" w14:textId="77777777" w:rsidR="00797848" w:rsidRDefault="00CF47E5" w:rsidP="00907A85">
      <w:r>
        <w:t>[</w:t>
      </w:r>
      <w:r w:rsidR="00314A82">
        <w:t>Add Topic Overview]</w:t>
      </w:r>
    </w:p>
    <w:p w14:paraId="5CB5FF37" w14:textId="77777777" w:rsidR="00CF47E5" w:rsidRDefault="00CF47E5" w:rsidP="00797848"/>
    <w:p w14:paraId="4D0CCF46" w14:textId="77777777" w:rsidR="00CF47E5" w:rsidRDefault="00D542F8" w:rsidP="00CF47E5">
      <w:pPr>
        <w:pStyle w:val="Heading1"/>
      </w:pPr>
      <w:r>
        <w:t>Site Audience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14A82" w14:paraId="69AD4EA8" w14:textId="77777777" w:rsidTr="003B7A25">
        <w:tc>
          <w:tcPr>
            <w:tcW w:w="2337" w:type="dxa"/>
          </w:tcPr>
          <w:p w14:paraId="7F7898A7" w14:textId="77777777" w:rsidR="00314A82" w:rsidRDefault="00314A82" w:rsidP="00314A82">
            <w:pPr>
              <w:ind w:left="0"/>
            </w:pPr>
          </w:p>
        </w:tc>
        <w:tc>
          <w:tcPr>
            <w:tcW w:w="2337" w:type="dxa"/>
          </w:tcPr>
          <w:p w14:paraId="508531E8" w14:textId="77777777" w:rsidR="00314A82" w:rsidRDefault="00314A82" w:rsidP="00314A82">
            <w:pPr>
              <w:ind w:left="0"/>
            </w:pPr>
            <w:r>
              <w:t>Visitor #1</w:t>
            </w:r>
          </w:p>
        </w:tc>
        <w:tc>
          <w:tcPr>
            <w:tcW w:w="2338" w:type="dxa"/>
          </w:tcPr>
          <w:p w14:paraId="20D87936" w14:textId="77777777" w:rsidR="00314A82" w:rsidRDefault="00314A82" w:rsidP="00314A82">
            <w:pPr>
              <w:ind w:left="0"/>
            </w:pPr>
            <w:r>
              <w:t>Visitor #2</w:t>
            </w:r>
          </w:p>
        </w:tc>
        <w:tc>
          <w:tcPr>
            <w:tcW w:w="2338" w:type="dxa"/>
          </w:tcPr>
          <w:p w14:paraId="2BAEBD9F" w14:textId="77777777" w:rsidR="00314A82" w:rsidRDefault="00314A82" w:rsidP="00314A82">
            <w:pPr>
              <w:ind w:left="0"/>
            </w:pPr>
            <w:r>
              <w:t>Visitor #3</w:t>
            </w:r>
          </w:p>
        </w:tc>
      </w:tr>
      <w:tr w:rsidR="00314A82" w14:paraId="7AC2857D" w14:textId="77777777" w:rsidTr="003B7A25">
        <w:tc>
          <w:tcPr>
            <w:tcW w:w="2337" w:type="dxa"/>
          </w:tcPr>
          <w:p w14:paraId="38AF7154" w14:textId="77777777" w:rsidR="00314A82" w:rsidRDefault="00314A82" w:rsidP="00314A82">
            <w:pPr>
              <w:ind w:left="0"/>
            </w:pPr>
            <w:r>
              <w:t>[Target Question #1]</w:t>
            </w:r>
          </w:p>
        </w:tc>
        <w:tc>
          <w:tcPr>
            <w:tcW w:w="2337" w:type="dxa"/>
          </w:tcPr>
          <w:p w14:paraId="3D9B6561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0D8D071E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7656CB4F" w14:textId="77777777" w:rsidR="00314A82" w:rsidRDefault="00314A82" w:rsidP="00314A82">
            <w:pPr>
              <w:ind w:left="0"/>
            </w:pPr>
          </w:p>
        </w:tc>
      </w:tr>
      <w:tr w:rsidR="00314A82" w14:paraId="0769738E" w14:textId="77777777" w:rsidTr="003B7A25">
        <w:tc>
          <w:tcPr>
            <w:tcW w:w="2337" w:type="dxa"/>
          </w:tcPr>
          <w:p w14:paraId="13880CEA" w14:textId="77777777" w:rsidR="00314A82" w:rsidRDefault="00314A82" w:rsidP="00314A82">
            <w:pPr>
              <w:ind w:left="0"/>
            </w:pPr>
            <w:r>
              <w:t>[Target Question #2]</w:t>
            </w:r>
          </w:p>
        </w:tc>
        <w:tc>
          <w:tcPr>
            <w:tcW w:w="2337" w:type="dxa"/>
          </w:tcPr>
          <w:p w14:paraId="65643443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5035E493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3E8ECD5E" w14:textId="77777777" w:rsidR="00314A82" w:rsidRDefault="00314A82" w:rsidP="00314A82">
            <w:pPr>
              <w:ind w:left="0"/>
            </w:pPr>
          </w:p>
        </w:tc>
      </w:tr>
      <w:tr w:rsidR="00314A82" w14:paraId="78E480AF" w14:textId="77777777" w:rsidTr="003B7A25">
        <w:tc>
          <w:tcPr>
            <w:tcW w:w="2337" w:type="dxa"/>
          </w:tcPr>
          <w:p w14:paraId="7382D158" w14:textId="77777777" w:rsidR="00314A82" w:rsidRDefault="00314A82" w:rsidP="00314A82">
            <w:pPr>
              <w:ind w:left="0"/>
            </w:pPr>
            <w:r>
              <w:t>[Target Question #3]</w:t>
            </w:r>
          </w:p>
        </w:tc>
        <w:tc>
          <w:tcPr>
            <w:tcW w:w="2337" w:type="dxa"/>
          </w:tcPr>
          <w:p w14:paraId="7CA61719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0AD11D49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135D2F19" w14:textId="77777777" w:rsidR="00314A82" w:rsidRDefault="00314A82" w:rsidP="00314A82">
            <w:pPr>
              <w:ind w:left="0"/>
            </w:pPr>
          </w:p>
        </w:tc>
      </w:tr>
      <w:tr w:rsidR="00314A82" w14:paraId="40CE5B91" w14:textId="77777777" w:rsidTr="003B7A25">
        <w:tc>
          <w:tcPr>
            <w:tcW w:w="2337" w:type="dxa"/>
          </w:tcPr>
          <w:p w14:paraId="7129B906" w14:textId="77777777" w:rsidR="00314A82" w:rsidRDefault="00314A82" w:rsidP="00314A82">
            <w:pPr>
              <w:ind w:left="0"/>
            </w:pPr>
            <w:r>
              <w:t>[Target Question #4]</w:t>
            </w:r>
          </w:p>
        </w:tc>
        <w:tc>
          <w:tcPr>
            <w:tcW w:w="2337" w:type="dxa"/>
          </w:tcPr>
          <w:p w14:paraId="68AC1A55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2D7B1229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65747C38" w14:textId="77777777" w:rsidR="00314A82" w:rsidRDefault="00314A82" w:rsidP="00314A82">
            <w:pPr>
              <w:ind w:left="0"/>
            </w:pPr>
          </w:p>
        </w:tc>
      </w:tr>
      <w:tr w:rsidR="00314A82" w14:paraId="526FC8CF" w14:textId="77777777" w:rsidTr="003B7A25">
        <w:tc>
          <w:tcPr>
            <w:tcW w:w="2337" w:type="dxa"/>
          </w:tcPr>
          <w:p w14:paraId="479BA0BE" w14:textId="77777777" w:rsidR="00314A82" w:rsidRDefault="00314A82" w:rsidP="00314A82">
            <w:pPr>
              <w:ind w:left="0"/>
            </w:pPr>
            <w:r>
              <w:t>[Target Question #5]</w:t>
            </w:r>
          </w:p>
        </w:tc>
        <w:tc>
          <w:tcPr>
            <w:tcW w:w="2337" w:type="dxa"/>
          </w:tcPr>
          <w:p w14:paraId="38727569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1A0F1590" w14:textId="77777777" w:rsidR="00314A82" w:rsidRDefault="00314A82" w:rsidP="00314A82">
            <w:pPr>
              <w:ind w:left="0"/>
            </w:pPr>
          </w:p>
        </w:tc>
        <w:tc>
          <w:tcPr>
            <w:tcW w:w="2338" w:type="dxa"/>
          </w:tcPr>
          <w:p w14:paraId="4FBAF5AD" w14:textId="77777777" w:rsidR="00314A82" w:rsidRDefault="00314A82" w:rsidP="00314A82">
            <w:pPr>
              <w:ind w:left="0"/>
            </w:pPr>
          </w:p>
        </w:tc>
      </w:tr>
    </w:tbl>
    <w:p w14:paraId="25779AAC" w14:textId="77777777" w:rsidR="00314A82" w:rsidRPr="00314A82" w:rsidRDefault="00314A82" w:rsidP="00314A82"/>
    <w:p w14:paraId="78757A6B" w14:textId="77777777" w:rsidR="00797848" w:rsidRDefault="00D542F8" w:rsidP="00D542F8">
      <w:pPr>
        <w:pStyle w:val="Heading1"/>
      </w:pPr>
      <w:r>
        <w:t>User Experience</w:t>
      </w:r>
    </w:p>
    <w:p w14:paraId="4DE65514" w14:textId="77777777" w:rsidR="00D542F8" w:rsidRDefault="00D542F8" w:rsidP="00AB3390">
      <w:pPr>
        <w:pStyle w:val="Heading2"/>
      </w:pPr>
      <w:r>
        <w:t>What are their key motivations for visiting your site?</w:t>
      </w:r>
    </w:p>
    <w:p w14:paraId="185AC3FF" w14:textId="77777777" w:rsidR="00AB3390" w:rsidRPr="00AB3390" w:rsidRDefault="00AB3390" w:rsidP="00AB3390">
      <w:r>
        <w:t>[Explain here]</w:t>
      </w:r>
    </w:p>
    <w:p w14:paraId="6D1DDE68" w14:textId="77777777" w:rsidR="00D542F8" w:rsidRDefault="00D542F8" w:rsidP="00D542F8">
      <w:pPr>
        <w:pStyle w:val="List"/>
      </w:pPr>
    </w:p>
    <w:p w14:paraId="2DEA34A4" w14:textId="77777777" w:rsidR="00D542F8" w:rsidRDefault="00D542F8" w:rsidP="00AB3390">
      <w:pPr>
        <w:pStyle w:val="Heading2"/>
      </w:pPr>
      <w:r>
        <w:t>What would your visitors be trying to achieve?</w:t>
      </w:r>
    </w:p>
    <w:p w14:paraId="0CF250F9" w14:textId="77777777" w:rsidR="00AB3390" w:rsidRPr="00AB3390" w:rsidRDefault="00AB3390" w:rsidP="00AB3390">
      <w:r>
        <w:t>[Explain here]</w:t>
      </w:r>
    </w:p>
    <w:p w14:paraId="47190852" w14:textId="77777777" w:rsidR="00AB3390" w:rsidRDefault="00AB3390" w:rsidP="00D542F8">
      <w:pPr>
        <w:ind w:left="0"/>
      </w:pPr>
    </w:p>
    <w:p w14:paraId="2660FD8B" w14:textId="77777777" w:rsidR="00AB3390" w:rsidRDefault="00AB3390" w:rsidP="00AB3390">
      <w:pPr>
        <w:pStyle w:val="Heading2"/>
      </w:pPr>
      <w:r>
        <w:t>What information do your visitors need?</w:t>
      </w:r>
    </w:p>
    <w:p w14:paraId="71EB8978" w14:textId="77777777" w:rsidR="00AB3390" w:rsidRPr="00AB3390" w:rsidRDefault="00AB3390" w:rsidP="00AB3390">
      <w:r>
        <w:t>[Explain here]</w:t>
      </w:r>
    </w:p>
    <w:p w14:paraId="7405C7D6" w14:textId="77777777" w:rsidR="00AB3390" w:rsidRDefault="00AB3390" w:rsidP="00D542F8">
      <w:pPr>
        <w:ind w:left="0"/>
      </w:pPr>
    </w:p>
    <w:p w14:paraId="1CD057B4" w14:textId="77777777" w:rsidR="00AB3390" w:rsidRDefault="00AB3390" w:rsidP="00AB3390">
      <w:pPr>
        <w:pStyle w:val="Heading2"/>
      </w:pPr>
      <w:r>
        <w:t>How Often Would Your Visitors Visit Your Site?</w:t>
      </w:r>
    </w:p>
    <w:p w14:paraId="7FC14AB6" w14:textId="77777777" w:rsidR="00AB3390" w:rsidRDefault="00AB3390" w:rsidP="00AB3390">
      <w:r>
        <w:t>[Explain here]</w:t>
      </w:r>
    </w:p>
    <w:p w14:paraId="355C1C68" w14:textId="77777777" w:rsidR="0007786D" w:rsidRDefault="0007786D" w:rsidP="00AB3390"/>
    <w:p w14:paraId="29BA9807" w14:textId="77777777" w:rsidR="0007786D" w:rsidRDefault="0007786D" w:rsidP="00AB3390"/>
    <w:p w14:paraId="7666FAA3" w14:textId="77777777" w:rsidR="0007786D" w:rsidRDefault="0007786D" w:rsidP="00AB3390"/>
    <w:p w14:paraId="67AA44F6" w14:textId="77777777" w:rsidR="0007786D" w:rsidRDefault="0007786D" w:rsidP="00AB3390"/>
    <w:p w14:paraId="0A24740D" w14:textId="77777777" w:rsidR="0007786D" w:rsidRPr="00AB3390" w:rsidRDefault="0007786D" w:rsidP="0007786D">
      <w:pPr>
        <w:pStyle w:val="Heading1"/>
      </w:pPr>
      <w:r>
        <w:lastRenderedPageBreak/>
        <w:t>Content</w:t>
      </w:r>
    </w:p>
    <w:p w14:paraId="3384D2AB" w14:textId="77777777" w:rsidR="00D542F8" w:rsidRDefault="0007786D" w:rsidP="0007786D">
      <w:pPr>
        <w:pStyle w:val="Heading2"/>
      </w:pPr>
      <w:r>
        <w:t>Index.html (Homepage)</w:t>
      </w:r>
    </w:p>
    <w:p w14:paraId="0992A997" w14:textId="77777777" w:rsidR="00306550" w:rsidRDefault="00306550" w:rsidP="00306550">
      <w:r>
        <w:t>[Insert text here]</w:t>
      </w:r>
    </w:p>
    <w:p w14:paraId="5A80B38F" w14:textId="77777777" w:rsidR="00323C99" w:rsidRDefault="00323C99" w:rsidP="00306550"/>
    <w:p w14:paraId="16756D83" w14:textId="77777777" w:rsidR="00323C99" w:rsidRDefault="00323C99" w:rsidP="00323C99">
      <w:pPr>
        <w:pStyle w:val="Heading2"/>
      </w:pPr>
      <w:r>
        <w:t>About.h</w:t>
      </w:r>
      <w:r w:rsidR="004371C6">
        <w:t>T</w:t>
      </w:r>
      <w:r>
        <w:t>ml</w:t>
      </w:r>
    </w:p>
    <w:p w14:paraId="31F6F808" w14:textId="77777777" w:rsidR="00323C99" w:rsidRDefault="00323C99" w:rsidP="00323C99">
      <w:r>
        <w:t>[Insert text here]</w:t>
      </w:r>
    </w:p>
    <w:p w14:paraId="6A9622A5" w14:textId="77777777" w:rsidR="00306550" w:rsidRDefault="00306550" w:rsidP="00306550"/>
    <w:p w14:paraId="1CBC08AF" w14:textId="77777777" w:rsidR="00306550" w:rsidRPr="00306550" w:rsidRDefault="00323C99" w:rsidP="00323C99">
      <w:pPr>
        <w:pStyle w:val="Heading2"/>
      </w:pPr>
      <w:r>
        <w:t>Menu.html/product.html</w:t>
      </w:r>
    </w:p>
    <w:p w14:paraId="74A5D4E6" w14:textId="77777777" w:rsidR="00323C99" w:rsidRDefault="00323C99" w:rsidP="00323C99">
      <w:r>
        <w:t>[Insert text here]</w:t>
      </w:r>
    </w:p>
    <w:p w14:paraId="18E565A8" w14:textId="77777777" w:rsidR="00797848" w:rsidRDefault="00797848" w:rsidP="00907A85"/>
    <w:p w14:paraId="3379994D" w14:textId="77777777" w:rsidR="00323C99" w:rsidRDefault="00323C99" w:rsidP="00323C99">
      <w:pPr>
        <w:pStyle w:val="Heading2"/>
      </w:pPr>
      <w:r>
        <w:t>Contact.html</w:t>
      </w:r>
    </w:p>
    <w:p w14:paraId="5AFAEC72" w14:textId="77777777" w:rsidR="00323C99" w:rsidRDefault="00323C99" w:rsidP="00323C99">
      <w:r>
        <w:t>[Insert text here]</w:t>
      </w:r>
    </w:p>
    <w:p w14:paraId="674DCA92" w14:textId="77777777" w:rsidR="00323C99" w:rsidRDefault="00323C99" w:rsidP="00323C99"/>
    <w:p w14:paraId="2E61383A" w14:textId="77777777" w:rsidR="00323C99" w:rsidRDefault="00323C99" w:rsidP="00323C99">
      <w:pPr>
        <w:pStyle w:val="Heading2"/>
      </w:pPr>
      <w:r>
        <w:t>Page of your choice</w:t>
      </w:r>
    </w:p>
    <w:p w14:paraId="62B6E634" w14:textId="77777777" w:rsidR="00323C99" w:rsidRDefault="00323C99" w:rsidP="00323C99">
      <w:r>
        <w:t>[Insert text here]</w:t>
      </w:r>
    </w:p>
    <w:p w14:paraId="1DAA50A1" w14:textId="77777777" w:rsidR="00323C99" w:rsidRDefault="00323C99" w:rsidP="00323C99"/>
    <w:p w14:paraId="29E3EE02" w14:textId="77777777" w:rsidR="00C10C4B" w:rsidRDefault="00C10C4B" w:rsidP="00323C99"/>
    <w:p w14:paraId="282E7B13" w14:textId="77777777" w:rsidR="00C10C4B" w:rsidRDefault="00C10C4B" w:rsidP="00323C99"/>
    <w:p w14:paraId="1A345229" w14:textId="77777777" w:rsidR="00C10C4B" w:rsidRDefault="00C10C4B" w:rsidP="00323C99"/>
    <w:p w14:paraId="6440A298" w14:textId="77777777" w:rsidR="00C10C4B" w:rsidRDefault="00C10C4B" w:rsidP="00323C99"/>
    <w:p w14:paraId="1EAA87CC" w14:textId="77777777" w:rsidR="00C10C4B" w:rsidRDefault="00C10C4B" w:rsidP="00323C99"/>
    <w:p w14:paraId="0F286A24" w14:textId="77777777" w:rsidR="00C10C4B" w:rsidRDefault="00C10C4B" w:rsidP="00323C99"/>
    <w:p w14:paraId="1C7C9011" w14:textId="77777777" w:rsidR="00C10C4B" w:rsidRDefault="00C10C4B" w:rsidP="00323C99"/>
    <w:p w14:paraId="71AF9D5C" w14:textId="77777777" w:rsidR="00C10C4B" w:rsidRDefault="00C10C4B" w:rsidP="00323C99"/>
    <w:p w14:paraId="7934D3AC" w14:textId="77777777" w:rsidR="00772CC4" w:rsidRDefault="00772CC4" w:rsidP="00772CC4">
      <w:pPr>
        <w:pStyle w:val="Heading1"/>
      </w:pPr>
      <w:r>
        <w:lastRenderedPageBreak/>
        <w:t>Branding</w:t>
      </w:r>
    </w:p>
    <w:p w14:paraId="7AA9540F" w14:textId="77777777" w:rsidR="00772CC4" w:rsidRDefault="00772CC4" w:rsidP="00772CC4">
      <w:pPr>
        <w:pStyle w:val="Heading2"/>
      </w:pPr>
      <w:r>
        <w:t>Color Scheme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541"/>
        <w:gridCol w:w="1574"/>
        <w:gridCol w:w="1540"/>
        <w:gridCol w:w="1541"/>
        <w:gridCol w:w="1541"/>
        <w:gridCol w:w="1541"/>
      </w:tblGrid>
      <w:tr w:rsidR="00772CC4" w14:paraId="37397C34" w14:textId="77777777" w:rsidTr="00772CC4">
        <w:tc>
          <w:tcPr>
            <w:tcW w:w="1541" w:type="dxa"/>
            <w:shd w:val="clear" w:color="auto" w:fill="auto"/>
          </w:tcPr>
          <w:p w14:paraId="4D0AB6EA" w14:textId="77777777" w:rsidR="00772CC4" w:rsidRDefault="00772CC4" w:rsidP="00772CC4">
            <w:pPr>
              <w:ind w:left="0"/>
            </w:pPr>
            <w:r>
              <w:t>Color Sample</w:t>
            </w:r>
          </w:p>
        </w:tc>
        <w:tc>
          <w:tcPr>
            <w:tcW w:w="1574" w:type="dxa"/>
            <w:shd w:val="clear" w:color="auto" w:fill="FFC000"/>
          </w:tcPr>
          <w:p w14:paraId="2F180567" w14:textId="77777777" w:rsidR="00772CC4" w:rsidRDefault="00772CC4" w:rsidP="00772CC4">
            <w:pPr>
              <w:ind w:left="0"/>
            </w:pPr>
          </w:p>
        </w:tc>
        <w:tc>
          <w:tcPr>
            <w:tcW w:w="1540" w:type="dxa"/>
            <w:shd w:val="clear" w:color="auto" w:fill="92D050"/>
          </w:tcPr>
          <w:p w14:paraId="47940474" w14:textId="77777777" w:rsidR="00772CC4" w:rsidRDefault="00772CC4" w:rsidP="00772CC4">
            <w:pPr>
              <w:ind w:left="0"/>
            </w:pPr>
          </w:p>
        </w:tc>
        <w:tc>
          <w:tcPr>
            <w:tcW w:w="1541" w:type="dxa"/>
            <w:shd w:val="clear" w:color="auto" w:fill="00B050"/>
          </w:tcPr>
          <w:p w14:paraId="147BAD49" w14:textId="77777777" w:rsidR="00772CC4" w:rsidRDefault="00772CC4" w:rsidP="00772CC4">
            <w:pPr>
              <w:ind w:left="0"/>
            </w:pPr>
          </w:p>
        </w:tc>
        <w:tc>
          <w:tcPr>
            <w:tcW w:w="1541" w:type="dxa"/>
            <w:shd w:val="clear" w:color="auto" w:fill="0070C0"/>
          </w:tcPr>
          <w:p w14:paraId="67B38682" w14:textId="77777777" w:rsidR="00772CC4" w:rsidRDefault="00772CC4" w:rsidP="00772CC4">
            <w:pPr>
              <w:ind w:left="0"/>
            </w:pPr>
          </w:p>
        </w:tc>
        <w:tc>
          <w:tcPr>
            <w:tcW w:w="1541" w:type="dxa"/>
            <w:shd w:val="clear" w:color="auto" w:fill="7030A0"/>
          </w:tcPr>
          <w:p w14:paraId="6D3C23E2" w14:textId="77777777" w:rsidR="00772CC4" w:rsidRDefault="00772CC4" w:rsidP="00772CC4">
            <w:pPr>
              <w:ind w:left="0"/>
            </w:pPr>
          </w:p>
        </w:tc>
      </w:tr>
      <w:tr w:rsidR="00772CC4" w14:paraId="12393591" w14:textId="77777777" w:rsidTr="00772CC4">
        <w:tc>
          <w:tcPr>
            <w:tcW w:w="1541" w:type="dxa"/>
          </w:tcPr>
          <w:p w14:paraId="335EAE55" w14:textId="77777777" w:rsidR="00772CC4" w:rsidRDefault="00772CC4" w:rsidP="00772CC4">
            <w:pPr>
              <w:ind w:left="0"/>
            </w:pPr>
            <w:r>
              <w:t>Hex Code</w:t>
            </w:r>
          </w:p>
        </w:tc>
        <w:tc>
          <w:tcPr>
            <w:tcW w:w="1574" w:type="dxa"/>
          </w:tcPr>
          <w:p w14:paraId="5252CBBE" w14:textId="77777777" w:rsidR="00772CC4" w:rsidRDefault="00772CC4" w:rsidP="00772CC4">
            <w:pPr>
              <w:ind w:left="0"/>
            </w:pPr>
            <w:r>
              <w:t>#</w:t>
            </w:r>
          </w:p>
        </w:tc>
        <w:tc>
          <w:tcPr>
            <w:tcW w:w="1540" w:type="dxa"/>
          </w:tcPr>
          <w:p w14:paraId="4D5F2232" w14:textId="77777777" w:rsidR="00772CC4" w:rsidRDefault="00772CC4" w:rsidP="00772CC4">
            <w:pPr>
              <w:ind w:left="0"/>
            </w:pPr>
            <w:r>
              <w:t>#</w:t>
            </w:r>
          </w:p>
        </w:tc>
        <w:tc>
          <w:tcPr>
            <w:tcW w:w="1541" w:type="dxa"/>
          </w:tcPr>
          <w:p w14:paraId="55AFC0C3" w14:textId="77777777" w:rsidR="00772CC4" w:rsidRDefault="00772CC4" w:rsidP="00772CC4">
            <w:pPr>
              <w:ind w:left="0"/>
            </w:pPr>
            <w:r>
              <w:t>#</w:t>
            </w:r>
          </w:p>
        </w:tc>
        <w:tc>
          <w:tcPr>
            <w:tcW w:w="1541" w:type="dxa"/>
          </w:tcPr>
          <w:p w14:paraId="5282E88F" w14:textId="77777777" w:rsidR="00772CC4" w:rsidRDefault="00772CC4" w:rsidP="00772CC4">
            <w:pPr>
              <w:ind w:left="0"/>
            </w:pPr>
            <w:r>
              <w:t>#</w:t>
            </w:r>
          </w:p>
        </w:tc>
        <w:tc>
          <w:tcPr>
            <w:tcW w:w="1541" w:type="dxa"/>
          </w:tcPr>
          <w:p w14:paraId="03208920" w14:textId="77777777" w:rsidR="00772CC4" w:rsidRDefault="00772CC4" w:rsidP="00772CC4">
            <w:pPr>
              <w:ind w:left="0"/>
            </w:pPr>
            <w:r>
              <w:t>#</w:t>
            </w:r>
          </w:p>
        </w:tc>
      </w:tr>
    </w:tbl>
    <w:p w14:paraId="37C8C436" w14:textId="77777777" w:rsidR="00772CC4" w:rsidRPr="00772CC4" w:rsidRDefault="00772CC4" w:rsidP="00772CC4"/>
    <w:p w14:paraId="2C1C0F81" w14:textId="77777777" w:rsidR="00323C99" w:rsidRDefault="00CD2148" w:rsidP="00CD2148">
      <w:pPr>
        <w:pStyle w:val="Heading2"/>
      </w:pPr>
      <w:r>
        <w:t>Fonts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921"/>
        <w:gridCol w:w="8357"/>
      </w:tblGrid>
      <w:tr w:rsidR="00CD2148" w14:paraId="4514937A" w14:textId="77777777" w:rsidTr="00CD2148">
        <w:tc>
          <w:tcPr>
            <w:tcW w:w="921" w:type="dxa"/>
          </w:tcPr>
          <w:p w14:paraId="4B8B9111" w14:textId="77777777" w:rsidR="00CD2148" w:rsidRDefault="00CD2148" w:rsidP="00CD2148">
            <w:pPr>
              <w:ind w:left="0"/>
            </w:pPr>
            <w:r>
              <w:t>h1</w:t>
            </w:r>
          </w:p>
        </w:tc>
        <w:tc>
          <w:tcPr>
            <w:tcW w:w="8357" w:type="dxa"/>
          </w:tcPr>
          <w:p w14:paraId="444924C6" w14:textId="77777777" w:rsidR="00CD2148" w:rsidRDefault="00CD2148" w:rsidP="00323C99">
            <w:pPr>
              <w:ind w:left="0"/>
            </w:pPr>
          </w:p>
        </w:tc>
      </w:tr>
      <w:tr w:rsidR="00CD2148" w14:paraId="2C0AD36B" w14:textId="77777777" w:rsidTr="00CD2148">
        <w:tc>
          <w:tcPr>
            <w:tcW w:w="921" w:type="dxa"/>
          </w:tcPr>
          <w:p w14:paraId="416A771A" w14:textId="77777777" w:rsidR="00CD2148" w:rsidRDefault="00CD2148" w:rsidP="00CD2148">
            <w:pPr>
              <w:ind w:left="0"/>
            </w:pPr>
            <w:r>
              <w:t>h2</w:t>
            </w:r>
          </w:p>
        </w:tc>
        <w:tc>
          <w:tcPr>
            <w:tcW w:w="8357" w:type="dxa"/>
          </w:tcPr>
          <w:p w14:paraId="2C67FABC" w14:textId="77777777" w:rsidR="00CD2148" w:rsidRDefault="00CD2148" w:rsidP="00323C99">
            <w:pPr>
              <w:ind w:left="0"/>
            </w:pPr>
          </w:p>
        </w:tc>
      </w:tr>
      <w:tr w:rsidR="00CD2148" w14:paraId="24500F83" w14:textId="77777777" w:rsidTr="00CD2148">
        <w:tc>
          <w:tcPr>
            <w:tcW w:w="921" w:type="dxa"/>
          </w:tcPr>
          <w:p w14:paraId="365D7089" w14:textId="77777777" w:rsidR="00CD2148" w:rsidRDefault="00CD2148" w:rsidP="00CD2148">
            <w:pPr>
              <w:ind w:left="0"/>
            </w:pPr>
            <w:r>
              <w:t>h3</w:t>
            </w:r>
          </w:p>
        </w:tc>
        <w:tc>
          <w:tcPr>
            <w:tcW w:w="8357" w:type="dxa"/>
          </w:tcPr>
          <w:p w14:paraId="39B3083E" w14:textId="77777777" w:rsidR="00CD2148" w:rsidRDefault="00CD2148" w:rsidP="00323C99">
            <w:pPr>
              <w:ind w:left="0"/>
            </w:pPr>
          </w:p>
        </w:tc>
      </w:tr>
      <w:tr w:rsidR="00CD2148" w14:paraId="2C9249EF" w14:textId="77777777" w:rsidTr="00CD2148">
        <w:tc>
          <w:tcPr>
            <w:tcW w:w="921" w:type="dxa"/>
          </w:tcPr>
          <w:p w14:paraId="2E6FD807" w14:textId="77777777" w:rsidR="00CD2148" w:rsidRDefault="00CD2148" w:rsidP="00CD2148">
            <w:pPr>
              <w:ind w:left="0"/>
            </w:pPr>
            <w:r>
              <w:t>h4</w:t>
            </w:r>
          </w:p>
        </w:tc>
        <w:tc>
          <w:tcPr>
            <w:tcW w:w="8357" w:type="dxa"/>
          </w:tcPr>
          <w:p w14:paraId="13BF4A4E" w14:textId="77777777" w:rsidR="00CD2148" w:rsidRDefault="00CD2148" w:rsidP="00323C99">
            <w:pPr>
              <w:ind w:left="0"/>
            </w:pPr>
          </w:p>
        </w:tc>
      </w:tr>
      <w:tr w:rsidR="00CD2148" w14:paraId="7B6853D0" w14:textId="77777777" w:rsidTr="00CD2148">
        <w:tc>
          <w:tcPr>
            <w:tcW w:w="921" w:type="dxa"/>
          </w:tcPr>
          <w:p w14:paraId="032B2720" w14:textId="77777777" w:rsidR="00CD2148" w:rsidRDefault="00CD2148" w:rsidP="00323C99">
            <w:pPr>
              <w:ind w:left="0"/>
            </w:pPr>
            <w:r>
              <w:t>h5</w:t>
            </w:r>
          </w:p>
        </w:tc>
        <w:tc>
          <w:tcPr>
            <w:tcW w:w="8357" w:type="dxa"/>
          </w:tcPr>
          <w:p w14:paraId="2988AD2D" w14:textId="77777777" w:rsidR="00CD2148" w:rsidRDefault="00CD2148" w:rsidP="00323C99">
            <w:pPr>
              <w:ind w:left="0"/>
            </w:pPr>
          </w:p>
        </w:tc>
      </w:tr>
      <w:tr w:rsidR="00CD2148" w14:paraId="13CDFE6F" w14:textId="77777777" w:rsidTr="00CD2148">
        <w:tc>
          <w:tcPr>
            <w:tcW w:w="921" w:type="dxa"/>
          </w:tcPr>
          <w:p w14:paraId="6C6459CE" w14:textId="77777777" w:rsidR="00CD2148" w:rsidRDefault="00CD2148" w:rsidP="00323C99">
            <w:pPr>
              <w:ind w:left="0"/>
            </w:pPr>
            <w:r>
              <w:t>h6</w:t>
            </w:r>
          </w:p>
        </w:tc>
        <w:tc>
          <w:tcPr>
            <w:tcW w:w="8357" w:type="dxa"/>
          </w:tcPr>
          <w:p w14:paraId="60D62ECB" w14:textId="77777777" w:rsidR="00CD2148" w:rsidRDefault="00CD2148" w:rsidP="00323C99">
            <w:pPr>
              <w:ind w:left="0"/>
            </w:pPr>
          </w:p>
        </w:tc>
      </w:tr>
      <w:tr w:rsidR="00CD2148" w14:paraId="07B63D3D" w14:textId="77777777" w:rsidTr="00CD2148">
        <w:tc>
          <w:tcPr>
            <w:tcW w:w="921" w:type="dxa"/>
          </w:tcPr>
          <w:p w14:paraId="60A6B63F" w14:textId="77777777" w:rsidR="00CD2148" w:rsidRDefault="00CD2148" w:rsidP="00CD2148">
            <w:pPr>
              <w:ind w:left="0"/>
            </w:pPr>
            <w:r>
              <w:t>p</w:t>
            </w:r>
          </w:p>
        </w:tc>
        <w:tc>
          <w:tcPr>
            <w:tcW w:w="8357" w:type="dxa"/>
          </w:tcPr>
          <w:p w14:paraId="76AA8B7D" w14:textId="77777777" w:rsidR="00CD2148" w:rsidRDefault="00CD2148" w:rsidP="00323C99">
            <w:pPr>
              <w:ind w:left="0"/>
            </w:pPr>
          </w:p>
        </w:tc>
      </w:tr>
      <w:tr w:rsidR="00CD2148" w14:paraId="55E9D3B2" w14:textId="77777777" w:rsidTr="00CD2148">
        <w:tc>
          <w:tcPr>
            <w:tcW w:w="921" w:type="dxa"/>
          </w:tcPr>
          <w:p w14:paraId="75580654" w14:textId="77777777" w:rsidR="00CD2148" w:rsidRDefault="00CD2148" w:rsidP="00323C99">
            <w:pPr>
              <w:ind w:left="0"/>
            </w:pPr>
            <w:r>
              <w:t>header</w:t>
            </w:r>
          </w:p>
        </w:tc>
        <w:tc>
          <w:tcPr>
            <w:tcW w:w="8357" w:type="dxa"/>
          </w:tcPr>
          <w:p w14:paraId="4CF7B50F" w14:textId="77777777" w:rsidR="00CD2148" w:rsidRDefault="00CD2148" w:rsidP="00323C99">
            <w:pPr>
              <w:ind w:left="0"/>
            </w:pPr>
          </w:p>
        </w:tc>
      </w:tr>
      <w:tr w:rsidR="00CD2148" w14:paraId="770ABD33" w14:textId="77777777" w:rsidTr="00CD2148">
        <w:tc>
          <w:tcPr>
            <w:tcW w:w="921" w:type="dxa"/>
          </w:tcPr>
          <w:p w14:paraId="066B25F0" w14:textId="77777777" w:rsidR="00CD2148" w:rsidRDefault="00CD2148" w:rsidP="00323C99">
            <w:pPr>
              <w:ind w:left="0"/>
            </w:pPr>
            <w:r>
              <w:t>nav</w:t>
            </w:r>
          </w:p>
        </w:tc>
        <w:tc>
          <w:tcPr>
            <w:tcW w:w="8357" w:type="dxa"/>
          </w:tcPr>
          <w:p w14:paraId="579B2C99" w14:textId="77777777" w:rsidR="00CD2148" w:rsidRDefault="00CD2148" w:rsidP="00323C99">
            <w:pPr>
              <w:ind w:left="0"/>
            </w:pPr>
          </w:p>
        </w:tc>
      </w:tr>
      <w:tr w:rsidR="00CD2148" w14:paraId="22584BD4" w14:textId="77777777" w:rsidTr="00CD2148">
        <w:tc>
          <w:tcPr>
            <w:tcW w:w="921" w:type="dxa"/>
          </w:tcPr>
          <w:p w14:paraId="720942A3" w14:textId="77777777" w:rsidR="00CD2148" w:rsidRDefault="00CD2148" w:rsidP="00323C99">
            <w:pPr>
              <w:ind w:left="0"/>
            </w:pPr>
            <w:r>
              <w:t>footer</w:t>
            </w:r>
          </w:p>
        </w:tc>
        <w:tc>
          <w:tcPr>
            <w:tcW w:w="8357" w:type="dxa"/>
          </w:tcPr>
          <w:p w14:paraId="684E63D2" w14:textId="77777777" w:rsidR="00CD2148" w:rsidRDefault="00CD2148" w:rsidP="00323C99">
            <w:pPr>
              <w:ind w:left="0"/>
            </w:pPr>
          </w:p>
        </w:tc>
      </w:tr>
    </w:tbl>
    <w:p w14:paraId="3061C401" w14:textId="77777777" w:rsidR="00CD2148" w:rsidRDefault="00CD2148" w:rsidP="00323C99"/>
    <w:p w14:paraId="31A938D9" w14:textId="77777777" w:rsidR="00D1304D" w:rsidRDefault="00D1304D" w:rsidP="00D1304D">
      <w:pPr>
        <w:pStyle w:val="Heading2"/>
      </w:pPr>
      <w:r>
        <w:t>Images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920"/>
        <w:gridCol w:w="3095"/>
      </w:tblGrid>
      <w:tr w:rsidR="003B7A25" w14:paraId="5AED022D" w14:textId="77777777" w:rsidTr="00C10C4B">
        <w:tc>
          <w:tcPr>
            <w:tcW w:w="2263" w:type="dxa"/>
          </w:tcPr>
          <w:p w14:paraId="43F6B88B" w14:textId="77777777" w:rsidR="003B7A25" w:rsidRDefault="003B7A25" w:rsidP="00907A85">
            <w:pPr>
              <w:ind w:left="0"/>
            </w:pPr>
            <w:r>
              <w:t>Name</w:t>
            </w:r>
          </w:p>
        </w:tc>
        <w:tc>
          <w:tcPr>
            <w:tcW w:w="3920" w:type="dxa"/>
          </w:tcPr>
          <w:p w14:paraId="6B1292EC" w14:textId="77777777" w:rsidR="003B7A25" w:rsidRDefault="003B7A25" w:rsidP="00907A85">
            <w:pPr>
              <w:ind w:left="0"/>
            </w:pPr>
            <w:r>
              <w:t>Alt Text</w:t>
            </w:r>
          </w:p>
        </w:tc>
        <w:tc>
          <w:tcPr>
            <w:tcW w:w="3095" w:type="dxa"/>
          </w:tcPr>
          <w:p w14:paraId="429B4D30" w14:textId="77777777" w:rsidR="003B7A25" w:rsidRDefault="003B7A25" w:rsidP="00907A85">
            <w:pPr>
              <w:ind w:left="0"/>
            </w:pPr>
            <w:r>
              <w:t>Location</w:t>
            </w:r>
          </w:p>
        </w:tc>
      </w:tr>
      <w:tr w:rsidR="003B7A25" w14:paraId="5355CF54" w14:textId="77777777" w:rsidTr="00C10C4B">
        <w:tc>
          <w:tcPr>
            <w:tcW w:w="2263" w:type="dxa"/>
          </w:tcPr>
          <w:p w14:paraId="51796D16" w14:textId="77777777" w:rsidR="003B7A25" w:rsidRDefault="003B7A25" w:rsidP="00907A85">
            <w:pPr>
              <w:ind w:left="0"/>
            </w:pPr>
          </w:p>
        </w:tc>
        <w:tc>
          <w:tcPr>
            <w:tcW w:w="3920" w:type="dxa"/>
          </w:tcPr>
          <w:p w14:paraId="3A5ABEAF" w14:textId="77777777" w:rsidR="003B7A25" w:rsidRDefault="003B7A25" w:rsidP="00907A85">
            <w:pPr>
              <w:ind w:left="0"/>
            </w:pPr>
          </w:p>
        </w:tc>
        <w:tc>
          <w:tcPr>
            <w:tcW w:w="3095" w:type="dxa"/>
          </w:tcPr>
          <w:p w14:paraId="4652034F" w14:textId="77777777" w:rsidR="003B7A25" w:rsidRDefault="003B7A25" w:rsidP="00907A85">
            <w:pPr>
              <w:ind w:left="0"/>
            </w:pPr>
          </w:p>
        </w:tc>
      </w:tr>
      <w:tr w:rsidR="003B7A25" w14:paraId="043C3ABE" w14:textId="77777777" w:rsidTr="00C10C4B">
        <w:tc>
          <w:tcPr>
            <w:tcW w:w="2263" w:type="dxa"/>
          </w:tcPr>
          <w:p w14:paraId="1DFFBD5B" w14:textId="77777777" w:rsidR="003B7A25" w:rsidRDefault="003B7A25" w:rsidP="00907A85">
            <w:pPr>
              <w:ind w:left="0"/>
            </w:pPr>
          </w:p>
        </w:tc>
        <w:tc>
          <w:tcPr>
            <w:tcW w:w="3920" w:type="dxa"/>
          </w:tcPr>
          <w:p w14:paraId="77101EDA" w14:textId="77777777" w:rsidR="003B7A25" w:rsidRDefault="003B7A25" w:rsidP="00907A85">
            <w:pPr>
              <w:ind w:left="0"/>
            </w:pPr>
          </w:p>
        </w:tc>
        <w:tc>
          <w:tcPr>
            <w:tcW w:w="3095" w:type="dxa"/>
          </w:tcPr>
          <w:p w14:paraId="407C8662" w14:textId="77777777" w:rsidR="003B7A25" w:rsidRDefault="003B7A25" w:rsidP="00907A85">
            <w:pPr>
              <w:ind w:left="0"/>
            </w:pPr>
          </w:p>
        </w:tc>
      </w:tr>
      <w:tr w:rsidR="003B7A25" w14:paraId="32110D30" w14:textId="77777777" w:rsidTr="00C10C4B">
        <w:tc>
          <w:tcPr>
            <w:tcW w:w="2263" w:type="dxa"/>
          </w:tcPr>
          <w:p w14:paraId="15A63609" w14:textId="77777777" w:rsidR="003B7A25" w:rsidRDefault="003B7A25" w:rsidP="00907A85">
            <w:pPr>
              <w:ind w:left="0"/>
            </w:pPr>
          </w:p>
        </w:tc>
        <w:tc>
          <w:tcPr>
            <w:tcW w:w="3920" w:type="dxa"/>
          </w:tcPr>
          <w:p w14:paraId="2473B4CA" w14:textId="77777777" w:rsidR="003B7A25" w:rsidRDefault="003B7A25" w:rsidP="00907A85">
            <w:pPr>
              <w:ind w:left="0"/>
            </w:pPr>
          </w:p>
        </w:tc>
        <w:tc>
          <w:tcPr>
            <w:tcW w:w="3095" w:type="dxa"/>
          </w:tcPr>
          <w:p w14:paraId="05EB61BC" w14:textId="77777777" w:rsidR="003B7A25" w:rsidRDefault="003B7A25" w:rsidP="00907A85">
            <w:pPr>
              <w:ind w:left="0"/>
            </w:pPr>
          </w:p>
        </w:tc>
      </w:tr>
      <w:tr w:rsidR="003B7A25" w14:paraId="0BF17999" w14:textId="77777777" w:rsidTr="00C10C4B">
        <w:tc>
          <w:tcPr>
            <w:tcW w:w="2263" w:type="dxa"/>
          </w:tcPr>
          <w:p w14:paraId="5333C480" w14:textId="77777777" w:rsidR="003B7A25" w:rsidRDefault="003B7A25" w:rsidP="00907A85">
            <w:pPr>
              <w:ind w:left="0"/>
            </w:pPr>
          </w:p>
        </w:tc>
        <w:tc>
          <w:tcPr>
            <w:tcW w:w="3920" w:type="dxa"/>
          </w:tcPr>
          <w:p w14:paraId="04064915" w14:textId="77777777" w:rsidR="003B7A25" w:rsidRDefault="003B7A25" w:rsidP="00907A85">
            <w:pPr>
              <w:ind w:left="0"/>
            </w:pPr>
          </w:p>
        </w:tc>
        <w:tc>
          <w:tcPr>
            <w:tcW w:w="3095" w:type="dxa"/>
          </w:tcPr>
          <w:p w14:paraId="002E514C" w14:textId="77777777" w:rsidR="003B7A25" w:rsidRDefault="003B7A25" w:rsidP="00907A85">
            <w:pPr>
              <w:ind w:left="0"/>
            </w:pPr>
          </w:p>
        </w:tc>
      </w:tr>
      <w:tr w:rsidR="003B7A25" w14:paraId="3175C0D2" w14:textId="77777777" w:rsidTr="00C10C4B">
        <w:tc>
          <w:tcPr>
            <w:tcW w:w="2263" w:type="dxa"/>
          </w:tcPr>
          <w:p w14:paraId="49D2A3C5" w14:textId="77777777" w:rsidR="003B7A25" w:rsidRDefault="003B7A25" w:rsidP="00907A85">
            <w:pPr>
              <w:ind w:left="0"/>
            </w:pPr>
          </w:p>
        </w:tc>
        <w:tc>
          <w:tcPr>
            <w:tcW w:w="3920" w:type="dxa"/>
          </w:tcPr>
          <w:p w14:paraId="30E1A5D5" w14:textId="77777777" w:rsidR="003B7A25" w:rsidRDefault="003B7A25" w:rsidP="00907A85">
            <w:pPr>
              <w:ind w:left="0"/>
            </w:pPr>
          </w:p>
        </w:tc>
        <w:tc>
          <w:tcPr>
            <w:tcW w:w="3095" w:type="dxa"/>
          </w:tcPr>
          <w:p w14:paraId="5BA3AECC" w14:textId="77777777" w:rsidR="003B7A25" w:rsidRDefault="003B7A25" w:rsidP="00907A85">
            <w:pPr>
              <w:ind w:left="0"/>
            </w:pPr>
          </w:p>
        </w:tc>
      </w:tr>
    </w:tbl>
    <w:p w14:paraId="0D7303AC" w14:textId="77777777" w:rsidR="00323C99" w:rsidRDefault="00323C99" w:rsidP="00907A85"/>
    <w:p w14:paraId="106086A0" w14:textId="77777777" w:rsidR="00797848" w:rsidRDefault="00797848" w:rsidP="00907A85"/>
    <w:p w14:paraId="621950E2" w14:textId="77777777" w:rsidR="00C10C4B" w:rsidRDefault="00C10C4B" w:rsidP="00907A85"/>
    <w:p w14:paraId="0040E71D" w14:textId="77777777" w:rsidR="00C10C4B" w:rsidRDefault="00C10C4B" w:rsidP="00907A85"/>
    <w:p w14:paraId="54EF046C" w14:textId="77777777" w:rsidR="00C10C4B" w:rsidRDefault="00C10C4B" w:rsidP="00907A85"/>
    <w:p w14:paraId="7089889C" w14:textId="77777777" w:rsidR="00C10C4B" w:rsidRDefault="00C10C4B" w:rsidP="00C10C4B">
      <w:pPr>
        <w:pStyle w:val="Heading2"/>
      </w:pPr>
      <w:r>
        <w:lastRenderedPageBreak/>
        <w:t>Layout</w:t>
      </w:r>
    </w:p>
    <w:sectPr w:rsidR="00C10C4B">
      <w:footerReference w:type="default" r:id="rId10"/>
      <w:pgSz w:w="12240" w:h="15840"/>
      <w:pgMar w:top="1440" w:right="1440" w:bottom="1440" w:left="144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43D66" w14:textId="77777777" w:rsidR="00483A7B" w:rsidRDefault="00483A7B">
      <w:pPr>
        <w:spacing w:line="240" w:lineRule="auto"/>
      </w:pPr>
      <w:r>
        <w:separator/>
      </w:r>
    </w:p>
    <w:p w14:paraId="5134412E" w14:textId="77777777" w:rsidR="00483A7B" w:rsidRDefault="00483A7B"/>
  </w:endnote>
  <w:endnote w:type="continuationSeparator" w:id="0">
    <w:p w14:paraId="33720E50" w14:textId="77777777" w:rsidR="00483A7B" w:rsidRDefault="00483A7B">
      <w:pPr>
        <w:spacing w:line="240" w:lineRule="auto"/>
      </w:pPr>
      <w:r>
        <w:continuationSeparator/>
      </w:r>
    </w:p>
    <w:p w14:paraId="399BD214" w14:textId="77777777" w:rsidR="00483A7B" w:rsidRDefault="00483A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 with date, document title, and page number"/>
    </w:tblPr>
    <w:tblGrid>
      <w:gridCol w:w="1404"/>
      <w:gridCol w:w="6552"/>
      <w:gridCol w:w="1404"/>
    </w:tblGrid>
    <w:tr w:rsidR="00C5232D" w14:paraId="66D6B926" w14:textId="77777777">
      <w:tc>
        <w:tcPr>
          <w:tcW w:w="750" w:type="pct"/>
        </w:tcPr>
        <w:p w14:paraId="41003FCD" w14:textId="77777777" w:rsidR="00C5232D" w:rsidRDefault="00C5232D">
          <w:pPr>
            <w:pStyle w:val="Footer"/>
          </w:pPr>
        </w:p>
      </w:tc>
      <w:tc>
        <w:tcPr>
          <w:tcW w:w="3500" w:type="pct"/>
        </w:tcPr>
        <w:p w14:paraId="419C6E59" w14:textId="77777777" w:rsidR="00C5232D" w:rsidRDefault="00C5232D" w:rsidP="005A2BB1">
          <w:pPr>
            <w:pStyle w:val="Footer"/>
            <w:jc w:val="center"/>
          </w:pPr>
          <w:r>
            <w:t>Assignment #4 – Final Project Website Plan</w:t>
          </w:r>
        </w:p>
      </w:tc>
      <w:tc>
        <w:tcPr>
          <w:tcW w:w="750" w:type="pct"/>
        </w:tcPr>
        <w:p w14:paraId="294212C4" w14:textId="77777777" w:rsidR="00C5232D" w:rsidRDefault="00C5232D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044C5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</w:tc>
    </w:tr>
  </w:tbl>
  <w:p w14:paraId="5689DFBD" w14:textId="77777777" w:rsidR="00C5232D" w:rsidRDefault="00C5232D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871C4" w14:textId="77777777" w:rsidR="00483A7B" w:rsidRDefault="00483A7B">
      <w:pPr>
        <w:spacing w:line="240" w:lineRule="auto"/>
      </w:pPr>
      <w:r>
        <w:separator/>
      </w:r>
    </w:p>
    <w:p w14:paraId="24E14E83" w14:textId="77777777" w:rsidR="00483A7B" w:rsidRDefault="00483A7B"/>
  </w:footnote>
  <w:footnote w:type="continuationSeparator" w:id="0">
    <w:p w14:paraId="41B46828" w14:textId="77777777" w:rsidR="00483A7B" w:rsidRDefault="00483A7B">
      <w:pPr>
        <w:spacing w:line="240" w:lineRule="auto"/>
      </w:pPr>
      <w:r>
        <w:continuationSeparator/>
      </w:r>
    </w:p>
    <w:p w14:paraId="410C98E1" w14:textId="77777777" w:rsidR="00483A7B" w:rsidRDefault="00483A7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A51E02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6604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1DEEB0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E92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91C607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A100F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D52B2A"/>
    <w:multiLevelType w:val="hybridMultilevel"/>
    <w:tmpl w:val="67628366"/>
    <w:lvl w:ilvl="0" w:tplc="96F4A50C">
      <w:numFmt w:val="bullet"/>
      <w:lvlText w:val="•"/>
      <w:lvlJc w:val="left"/>
      <w:pPr>
        <w:ind w:left="714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4D685814"/>
    <w:multiLevelType w:val="hybridMultilevel"/>
    <w:tmpl w:val="611CC75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57726784"/>
    <w:multiLevelType w:val="hybridMultilevel"/>
    <w:tmpl w:val="0CD809E2"/>
    <w:lvl w:ilvl="0" w:tplc="255215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5D0024E2"/>
    <w:multiLevelType w:val="hybridMultilevel"/>
    <w:tmpl w:val="66A2C21C"/>
    <w:lvl w:ilvl="0" w:tplc="577A457C">
      <w:start w:val="1"/>
      <w:numFmt w:val="bullet"/>
      <w:pStyle w:val="List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60DB7973"/>
    <w:multiLevelType w:val="hybridMultilevel"/>
    <w:tmpl w:val="28824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274878"/>
    <w:multiLevelType w:val="hybridMultilevel"/>
    <w:tmpl w:val="B028939A"/>
    <w:lvl w:ilvl="0" w:tplc="255215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45607"/>
    <w:multiLevelType w:val="hybridMultilevel"/>
    <w:tmpl w:val="BF5E179C"/>
    <w:lvl w:ilvl="0" w:tplc="365CB8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5898307">
    <w:abstractNumId w:val="7"/>
  </w:num>
  <w:num w:numId="2" w16cid:durableId="1378121854">
    <w:abstractNumId w:val="6"/>
  </w:num>
  <w:num w:numId="3" w16cid:durableId="1807425831">
    <w:abstractNumId w:val="12"/>
  </w:num>
  <w:num w:numId="4" w16cid:durableId="721052663">
    <w:abstractNumId w:val="4"/>
  </w:num>
  <w:num w:numId="5" w16cid:durableId="1134566919">
    <w:abstractNumId w:val="4"/>
  </w:num>
  <w:num w:numId="6" w16cid:durableId="1422021835">
    <w:abstractNumId w:val="5"/>
  </w:num>
  <w:num w:numId="7" w16cid:durableId="810369214">
    <w:abstractNumId w:val="3"/>
  </w:num>
  <w:num w:numId="8" w16cid:durableId="693506881">
    <w:abstractNumId w:val="2"/>
  </w:num>
  <w:num w:numId="9" w16cid:durableId="509177063">
    <w:abstractNumId w:val="1"/>
  </w:num>
  <w:num w:numId="10" w16cid:durableId="641540670">
    <w:abstractNumId w:val="0"/>
  </w:num>
  <w:num w:numId="11" w16cid:durableId="888491661">
    <w:abstractNumId w:val="9"/>
  </w:num>
  <w:num w:numId="12" w16cid:durableId="1874611419">
    <w:abstractNumId w:val="8"/>
  </w:num>
  <w:num w:numId="13" w16cid:durableId="271716004">
    <w:abstractNumId w:val="10"/>
  </w:num>
  <w:num w:numId="14" w16cid:durableId="4673643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7A85"/>
    <w:rsid w:val="0007786D"/>
    <w:rsid w:val="001779D2"/>
    <w:rsid w:val="001F13F4"/>
    <w:rsid w:val="0024447D"/>
    <w:rsid w:val="00306550"/>
    <w:rsid w:val="00314A82"/>
    <w:rsid w:val="00315E55"/>
    <w:rsid w:val="00323C99"/>
    <w:rsid w:val="00387530"/>
    <w:rsid w:val="003B41B0"/>
    <w:rsid w:val="003B7A25"/>
    <w:rsid w:val="004371C6"/>
    <w:rsid w:val="00483A7B"/>
    <w:rsid w:val="00524010"/>
    <w:rsid w:val="005A2BB1"/>
    <w:rsid w:val="00772CC4"/>
    <w:rsid w:val="00797848"/>
    <w:rsid w:val="00827235"/>
    <w:rsid w:val="00907A85"/>
    <w:rsid w:val="0098224D"/>
    <w:rsid w:val="00AB3390"/>
    <w:rsid w:val="00B2118D"/>
    <w:rsid w:val="00C10C4B"/>
    <w:rsid w:val="00C5232D"/>
    <w:rsid w:val="00C9204A"/>
    <w:rsid w:val="00C93D49"/>
    <w:rsid w:val="00CD2148"/>
    <w:rsid w:val="00CF47E5"/>
    <w:rsid w:val="00D1304D"/>
    <w:rsid w:val="00D542F8"/>
    <w:rsid w:val="00DB1975"/>
    <w:rsid w:val="00E044C5"/>
    <w:rsid w:val="00F2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10475B"/>
  <w15:docId w15:val="{3354D070-5E57-48D7-9DA3-485E4E37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0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caps/>
      <w:color w:val="94B6D2" w:themeColor="accent1"/>
      <w:kern w:val="22"/>
      <w:sz w:val="28"/>
      <w:szCs w:val="28"/>
      <w14:ligatures w14:val="standard"/>
    </w:rPr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keepLines/>
      <w:pBdr>
        <w:top w:val="single" w:sz="4" w:space="1" w:color="DD8047" w:themeColor="accent2"/>
      </w:pBdr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color w:val="DD8047" w:themeColor="accent2"/>
      <w:spacing w:val="20"/>
      <w:kern w:val="22"/>
      <w:sz w:val="24"/>
      <w:szCs w:val="24"/>
      <w14:ligatures w14:val="standard"/>
    </w:rPr>
  </w:style>
  <w:style w:type="paragraph" w:styleId="Heading3">
    <w:name w:val="heading 3"/>
    <w:basedOn w:val="Normal"/>
    <w:next w:val="Normal"/>
    <w:link w:val="Heading3Char"/>
    <w:uiPriority w:val="1"/>
    <w:qFormat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80865A" w:themeColor="accent3" w:themeShade="BF"/>
      <w:kern w:val="22"/>
      <w:sz w:val="24"/>
      <w:szCs w:val="24"/>
      <w14:ligatures w14:val="standard"/>
    </w:rPr>
  </w:style>
  <w:style w:type="paragraph" w:styleId="Heading4">
    <w:name w:val="heading 4"/>
    <w:basedOn w:val="Normal"/>
    <w:next w:val="Normal"/>
    <w:link w:val="Heading4Char"/>
    <w:uiPriority w:val="1"/>
    <w:qFormat/>
    <w:pPr>
      <w:spacing w:line="240" w:lineRule="auto"/>
      <w:outlineLvl w:val="3"/>
    </w:pPr>
    <w:rPr>
      <w:rFonts w:asciiTheme="majorHAnsi" w:eastAsiaTheme="majorEastAsia" w:hAnsiTheme="majorHAnsi" w:cstheme="majorBidi"/>
      <w:kern w:val="22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94B6D2" w:themeColor="accent1"/>
      <w:kern w:val="22"/>
      <w:sz w:val="28"/>
      <w:szCs w:val="28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DD8047" w:themeColor="accent2"/>
      <w:spacing w:val="20"/>
      <w:kern w:val="22"/>
      <w:sz w:val="24"/>
      <w:szCs w:val="24"/>
      <w14:ligatures w14:val="standar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2"/>
    <w:rPr>
      <w:i/>
      <w:iCs/>
      <w:color w:val="808080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b/>
      <w:bCs/>
      <w:caps/>
      <w:color w:val="80865A" w:themeColor="accent3" w:themeShade="BF"/>
      <w:kern w:val="22"/>
      <w:sz w:val="24"/>
      <w:szCs w:val="24"/>
      <w14:ligatures w14:val="standard"/>
    </w:rPr>
  </w:style>
  <w:style w:type="paragraph" w:customStyle="1" w:styleId="Logo">
    <w:name w:val="Logo"/>
    <w:basedOn w:val="Normal"/>
    <w:next w:val="Normal"/>
    <w:uiPriority w:val="1"/>
    <w:qFormat/>
    <w:pPr>
      <w:spacing w:after="1440" w:line="240" w:lineRule="auto"/>
      <w:jc w:val="right"/>
    </w:pPr>
    <w:rPr>
      <w:color w:val="59473F" w:themeColor="text2" w:themeShade="BF"/>
      <w:kern w:val="22"/>
      <w:sz w:val="52"/>
      <w:szCs w:val="52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pPr>
      <w:spacing w:line="240" w:lineRule="auto"/>
      <w:jc w:val="right"/>
    </w:pPr>
    <w:rPr>
      <w:rFonts w:asciiTheme="majorHAnsi" w:eastAsiaTheme="majorEastAsia" w:hAnsiTheme="majorHAnsi" w:cstheme="majorBidi"/>
      <w:caps/>
      <w:color w:val="DD8047" w:themeColor="accent2"/>
      <w:kern w:val="22"/>
      <w:sz w:val="52"/>
      <w:szCs w:val="52"/>
      <w14:ligatures w14:val="standard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DD8047" w:themeColor="accent2"/>
      <w:kern w:val="22"/>
      <w:sz w:val="52"/>
      <w:szCs w:val="52"/>
      <w14:ligatures w14:val="standard"/>
    </w:rPr>
  </w:style>
  <w:style w:type="paragraph" w:styleId="Subtitle">
    <w:name w:val="Subtitle"/>
    <w:basedOn w:val="Normal"/>
    <w:next w:val="Normal"/>
    <w:link w:val="SubtitleChar"/>
    <w:uiPriority w:val="1"/>
    <w:qFormat/>
    <w:pPr>
      <w:spacing w:line="240" w:lineRule="auto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kern w:val="22"/>
      <w:sz w:val="28"/>
      <w:szCs w:val="28"/>
      <w14:ligatures w14:val="standard"/>
    </w:rPr>
  </w:style>
  <w:style w:type="table" w:customStyle="1" w:styleId="GridTable1Light-Accent21">
    <w:name w:val="Grid Table 1 Light - Accent 2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2"/>
    <w:pPr>
      <w:spacing w:before="0" w:line="240" w:lineRule="auto"/>
    </w:pPr>
    <w:rPr>
      <w:kern w:val="22"/>
      <w14:ligatures w14:val="standard"/>
    </w:rPr>
  </w:style>
  <w:style w:type="character" w:customStyle="1" w:styleId="FooterChar">
    <w:name w:val="Footer Char"/>
    <w:basedOn w:val="DefaultParagraphFont"/>
    <w:link w:val="Footer"/>
    <w:uiPriority w:val="2"/>
    <w:rPr>
      <w:kern w:val="22"/>
      <w14:ligatures w14:val="standard"/>
    </w:rPr>
  </w:style>
  <w:style w:type="paragraph" w:customStyle="1" w:styleId="Contactinfo">
    <w:name w:val="Contact info"/>
    <w:basedOn w:val="Normal"/>
    <w:uiPriority w:val="1"/>
    <w:qFormat/>
    <w:pPr>
      <w:spacing w:line="240" w:lineRule="auto"/>
      <w:jc w:val="right"/>
    </w:pPr>
    <w:rPr>
      <w:caps/>
      <w:kern w:val="22"/>
      <w14:ligatures w14:val="standard"/>
    </w:rPr>
  </w:style>
  <w:style w:type="paragraph" w:customStyle="1" w:styleId="Rightalign">
    <w:name w:val="Right align"/>
    <w:basedOn w:val="Normal"/>
    <w:uiPriority w:val="1"/>
    <w:qFormat/>
    <w:pPr>
      <w:spacing w:line="240" w:lineRule="auto"/>
      <w:jc w:val="right"/>
    </w:pPr>
    <w:rPr>
      <w:kern w:val="22"/>
      <w14:ligatures w14:val="standard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kern w:val="22"/>
      <w14:ligatures w14:val="standard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kern w:val="22"/>
      <w14:ligatures w14:val="standar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Bullet">
    <w:name w:val="List Bullet"/>
    <w:basedOn w:val="Normal"/>
    <w:uiPriority w:val="1"/>
    <w:unhideWhenUsed/>
    <w:pPr>
      <w:numPr>
        <w:numId w:val="11"/>
      </w:numPr>
      <w:ind w:left="432"/>
      <w:contextualSpacing/>
    </w:pPr>
  </w:style>
  <w:style w:type="paragraph" w:styleId="ListParagraph">
    <w:name w:val="List Paragraph"/>
    <w:basedOn w:val="Normal"/>
    <w:uiPriority w:val="34"/>
    <w:unhideWhenUsed/>
    <w:qFormat/>
    <w:rsid w:val="00797848"/>
    <w:pPr>
      <w:ind w:left="720"/>
      <w:contextualSpacing/>
    </w:pPr>
  </w:style>
  <w:style w:type="table" w:customStyle="1" w:styleId="GridTable1Light-Accent31">
    <w:name w:val="Grid Table 1 Light - Accent 31"/>
    <w:basedOn w:val="TableNormal"/>
    <w:uiPriority w:val="46"/>
    <w:rsid w:val="0024447D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">
    <w:name w:val="List"/>
    <w:basedOn w:val="Normal"/>
    <w:qFormat/>
    <w:rsid w:val="00D542F8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young2\AppData\Roaming\Microsoft\Templates\Marketing%20campaign%20evaluation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rketing campaign evaluatio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8782AB8-7D56-5049-A983-3EFBEA2703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0E1C99-F429-473D-8B4E-AAFCBF2084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Marketing campaign evaluation</Template>
  <TotalTime>59</TotalTime>
  <Pages>5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D. Young</dc:creator>
  <cp:keywords/>
  <cp:lastModifiedBy>Ethan Rios-Gazard</cp:lastModifiedBy>
  <cp:revision>3</cp:revision>
  <dcterms:created xsi:type="dcterms:W3CDTF">2016-10-09T16:32:00Z</dcterms:created>
  <dcterms:modified xsi:type="dcterms:W3CDTF">2025-12-08T17:55:00Z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TC039919539991</vt:lpwstr>
  </property>
</Properties>
</file>